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sz w:val="22"/>
          <w:szCs w:val="22"/>
        </w:rPr>
        <w:alias w:val="Name"/>
        <w:tag w:val="Name"/>
        <w:id w:val="1652815929"/>
        <w:placeholder>
          <w:docPart w:val="BB73FFE676EA466CB47B8CD2276CCE90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 w:multiLine="1"/>
      </w:sdtPr>
      <w:sdtEndPr/>
      <w:sdtContent>
        <w:p w14:paraId="29EC685A" w14:textId="77777777" w:rsidR="0021430B" w:rsidRPr="0098040E" w:rsidRDefault="00986B9C" w:rsidP="00643A94">
          <w:pPr>
            <w:pStyle w:val="Address"/>
            <w:rPr>
              <w:sz w:val="22"/>
              <w:szCs w:val="22"/>
            </w:rPr>
          </w:pPr>
          <w:r w:rsidRPr="0098040E">
            <w:rPr>
              <w:sz w:val="22"/>
              <w:szCs w:val="22"/>
            </w:rPr>
            <w:t>Tony Koop</w:t>
          </w:r>
        </w:p>
      </w:sdtContent>
    </w:sdt>
    <w:p w14:paraId="6D6C11F2" w14:textId="77777777" w:rsidR="00FD5F91" w:rsidRPr="0098040E" w:rsidRDefault="00986B9C" w:rsidP="00643A94">
      <w:pPr>
        <w:pStyle w:val="Address"/>
        <w:rPr>
          <w:sz w:val="22"/>
          <w:szCs w:val="22"/>
        </w:rPr>
      </w:pPr>
      <w:r w:rsidRPr="0098040E">
        <w:rPr>
          <w:sz w:val="22"/>
          <w:szCs w:val="22"/>
        </w:rPr>
        <w:t>3238 Bryant Ave S Apt 18</w:t>
      </w:r>
    </w:p>
    <w:p w14:paraId="65F9552B" w14:textId="77777777" w:rsidR="004C69B9" w:rsidRPr="0098040E" w:rsidRDefault="00986B9C" w:rsidP="0098040E">
      <w:pPr>
        <w:pStyle w:val="Address"/>
        <w:rPr>
          <w:sz w:val="22"/>
          <w:szCs w:val="22"/>
        </w:rPr>
      </w:pPr>
      <w:r w:rsidRPr="0098040E">
        <w:rPr>
          <w:sz w:val="22"/>
          <w:szCs w:val="22"/>
        </w:rPr>
        <w:t>Minneapolis, MN 55408</w:t>
      </w:r>
      <w:r w:rsidR="0098040E" w:rsidRPr="0098040E">
        <w:rPr>
          <w:sz w:val="22"/>
          <w:szCs w:val="22"/>
        </w:rPr>
        <w:br/>
      </w:r>
      <w:r w:rsidR="0098040E" w:rsidRPr="0098040E">
        <w:rPr>
          <w:sz w:val="22"/>
          <w:szCs w:val="22"/>
        </w:rPr>
        <w:br/>
      </w:r>
    </w:p>
    <w:sdt>
      <w:sdtPr>
        <w:rPr>
          <w:sz w:val="22"/>
          <w:szCs w:val="22"/>
        </w:rPr>
        <w:alias w:val="Name"/>
        <w:tag w:val="Name"/>
        <w:id w:val="1652816002"/>
        <w:placeholder>
          <w:docPart w:val="A3FAE90197984FEFA13D4103E60EB183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p w14:paraId="29452DF6" w14:textId="77777777" w:rsidR="00FD5F91" w:rsidRPr="0098040E" w:rsidRDefault="00A66F31" w:rsidP="004C69B9">
          <w:pPr>
            <w:pStyle w:val="Address"/>
            <w:rPr>
              <w:sz w:val="22"/>
              <w:szCs w:val="22"/>
            </w:rPr>
          </w:pPr>
          <w:r w:rsidRPr="0098040E">
            <w:rPr>
              <w:sz w:val="22"/>
              <w:szCs w:val="22"/>
            </w:rPr>
            <w:t>Modo Yoga Minneapolis</w:t>
          </w:r>
        </w:p>
      </w:sdtContent>
    </w:sdt>
    <w:p w14:paraId="5E00F9F3" w14:textId="77777777" w:rsidR="009A462A" w:rsidRPr="0098040E" w:rsidRDefault="00986B9C" w:rsidP="004C69B9">
      <w:pPr>
        <w:pStyle w:val="Address"/>
        <w:rPr>
          <w:sz w:val="22"/>
          <w:szCs w:val="22"/>
        </w:rPr>
      </w:pPr>
      <w:r w:rsidRPr="0098040E">
        <w:rPr>
          <w:sz w:val="22"/>
          <w:szCs w:val="22"/>
        </w:rPr>
        <w:t>Yoga Teachers</w:t>
      </w:r>
    </w:p>
    <w:p w14:paraId="6681D955" w14:textId="77777777" w:rsidR="004C69B9" w:rsidRPr="0098040E" w:rsidRDefault="00986B9C" w:rsidP="004C69B9">
      <w:pPr>
        <w:pStyle w:val="Address"/>
        <w:rPr>
          <w:sz w:val="22"/>
          <w:szCs w:val="22"/>
        </w:rPr>
      </w:pPr>
      <w:r w:rsidRPr="0098040E">
        <w:rPr>
          <w:sz w:val="22"/>
          <w:szCs w:val="22"/>
        </w:rPr>
        <w:t>3252b W Lake Street</w:t>
      </w:r>
    </w:p>
    <w:p w14:paraId="1E7B8DF6" w14:textId="77777777" w:rsidR="004C69B9" w:rsidRPr="0098040E" w:rsidRDefault="00986B9C" w:rsidP="004C69B9">
      <w:pPr>
        <w:pStyle w:val="Address"/>
        <w:rPr>
          <w:sz w:val="22"/>
          <w:szCs w:val="22"/>
        </w:rPr>
      </w:pPr>
      <w:r w:rsidRPr="0098040E">
        <w:rPr>
          <w:sz w:val="22"/>
          <w:szCs w:val="22"/>
        </w:rPr>
        <w:t>Minneapolis, MN 55416</w:t>
      </w:r>
    </w:p>
    <w:p w14:paraId="0501E86B" w14:textId="77777777" w:rsidR="004C69B9" w:rsidRPr="0098040E" w:rsidRDefault="00D27A70" w:rsidP="004C69B9">
      <w:pPr>
        <w:pStyle w:val="Salutation"/>
        <w:rPr>
          <w:sz w:val="22"/>
          <w:szCs w:val="22"/>
        </w:rPr>
      </w:pPr>
      <w:r w:rsidRPr="0098040E">
        <w:rPr>
          <w:sz w:val="22"/>
          <w:szCs w:val="22"/>
        </w:rPr>
        <w:t>Dear</w:t>
      </w:r>
      <w:r w:rsidR="004C69B9" w:rsidRPr="0098040E">
        <w:rPr>
          <w:sz w:val="22"/>
          <w:szCs w:val="22"/>
        </w:rPr>
        <w:t xml:space="preserve"> </w:t>
      </w:r>
      <w:sdt>
        <w:sdtPr>
          <w:rPr>
            <w:sz w:val="22"/>
            <w:szCs w:val="22"/>
          </w:rPr>
          <w:alias w:val="Name"/>
          <w:tag w:val="Name"/>
          <w:id w:val="1652816070"/>
          <w:placeholder>
            <w:docPart w:val="C753CE41139045E988D35CC9C98820D5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r w:rsidR="00A66F31" w:rsidRPr="0098040E">
            <w:rPr>
              <w:sz w:val="22"/>
              <w:szCs w:val="22"/>
            </w:rPr>
            <w:t>Modo Yoga Minneapolis</w:t>
          </w:r>
        </w:sdtContent>
      </w:sdt>
      <w:r w:rsidR="004C69B9" w:rsidRPr="0098040E">
        <w:rPr>
          <w:sz w:val="22"/>
          <w:szCs w:val="22"/>
        </w:rPr>
        <w:t>:</w:t>
      </w:r>
    </w:p>
    <w:p w14:paraId="353E0060" w14:textId="77777777" w:rsidR="0060639C" w:rsidRPr="0098040E" w:rsidRDefault="00986B9C" w:rsidP="004C69B9">
      <w:pPr>
        <w:rPr>
          <w:sz w:val="22"/>
          <w:szCs w:val="22"/>
        </w:rPr>
      </w:pPr>
      <w:r w:rsidRPr="0098040E">
        <w:rPr>
          <w:sz w:val="22"/>
          <w:szCs w:val="22"/>
        </w:rPr>
        <w:t>Thank you so much for</w:t>
      </w:r>
      <w:r w:rsidR="0060639C" w:rsidRPr="0098040E">
        <w:rPr>
          <w:sz w:val="22"/>
          <w:szCs w:val="22"/>
        </w:rPr>
        <w:t xml:space="preserve"> allowing me to showcase</w:t>
      </w:r>
      <w:r w:rsidRPr="0098040E">
        <w:rPr>
          <w:sz w:val="22"/>
          <w:szCs w:val="22"/>
        </w:rPr>
        <w:t xml:space="preserve"> my aeri</w:t>
      </w:r>
      <w:r w:rsidR="0060639C" w:rsidRPr="0098040E">
        <w:rPr>
          <w:sz w:val="22"/>
          <w:szCs w:val="22"/>
        </w:rPr>
        <w:t>al photos at Modo Yoga Minneapolis</w:t>
      </w:r>
      <w:r w:rsidR="00404EFB" w:rsidRPr="0098040E">
        <w:rPr>
          <w:sz w:val="22"/>
          <w:szCs w:val="22"/>
        </w:rPr>
        <w:t xml:space="preserve"> during the month of March</w:t>
      </w:r>
      <w:r w:rsidR="0060639C" w:rsidRPr="0098040E">
        <w:rPr>
          <w:sz w:val="22"/>
          <w:szCs w:val="22"/>
        </w:rPr>
        <w:t xml:space="preserve">. This February I had a flying accident and lost the quadcopter I took those </w:t>
      </w:r>
      <w:r w:rsidR="00404EFB" w:rsidRPr="0098040E">
        <w:rPr>
          <w:sz w:val="22"/>
          <w:szCs w:val="22"/>
        </w:rPr>
        <w:t xml:space="preserve">aerial </w:t>
      </w:r>
      <w:r w:rsidR="0060639C" w:rsidRPr="0098040E">
        <w:rPr>
          <w:sz w:val="22"/>
          <w:szCs w:val="22"/>
        </w:rPr>
        <w:t>photos with. I launched a Kickstarter campaign to raise funds to build a replacement mac</w:t>
      </w:r>
      <w:r w:rsidR="0098040E" w:rsidRPr="0098040E">
        <w:rPr>
          <w:sz w:val="22"/>
          <w:szCs w:val="22"/>
        </w:rPr>
        <w:t>hine. This new one will be a</w:t>
      </w:r>
      <w:r w:rsidR="0060639C" w:rsidRPr="0098040E">
        <w:rPr>
          <w:sz w:val="22"/>
          <w:szCs w:val="22"/>
        </w:rPr>
        <w:t xml:space="preserve"> hexacopter</w:t>
      </w:r>
      <w:r w:rsidR="0098040E" w:rsidRPr="0098040E">
        <w:rPr>
          <w:sz w:val="22"/>
          <w:szCs w:val="22"/>
        </w:rPr>
        <w:t xml:space="preserve"> with six motors and propellers</w:t>
      </w:r>
      <w:r w:rsidR="0060639C" w:rsidRPr="0098040E">
        <w:rPr>
          <w:sz w:val="22"/>
          <w:szCs w:val="22"/>
        </w:rPr>
        <w:t xml:space="preserve">. My goal was to raise $3000 but with this community’s support, I raised over $5000!  </w:t>
      </w:r>
    </w:p>
    <w:p w14:paraId="26A142DC" w14:textId="77777777" w:rsidR="00272AE7" w:rsidRPr="0098040E" w:rsidRDefault="00986B9C" w:rsidP="004C69B9">
      <w:pPr>
        <w:rPr>
          <w:sz w:val="22"/>
          <w:szCs w:val="22"/>
        </w:rPr>
      </w:pPr>
      <w:r w:rsidRPr="0098040E">
        <w:rPr>
          <w:sz w:val="22"/>
          <w:szCs w:val="22"/>
        </w:rPr>
        <w:t>I’ve already used much of this money to purchase prints for my backers and</w:t>
      </w:r>
      <w:r w:rsidR="0060639C" w:rsidRPr="0098040E">
        <w:rPr>
          <w:sz w:val="22"/>
          <w:szCs w:val="22"/>
        </w:rPr>
        <w:t xml:space="preserve"> to purchase</w:t>
      </w:r>
      <w:r w:rsidRPr="0098040E">
        <w:rPr>
          <w:sz w:val="22"/>
          <w:szCs w:val="22"/>
        </w:rPr>
        <w:t xml:space="preserve"> part</w:t>
      </w:r>
      <w:r w:rsidR="0060639C" w:rsidRPr="0098040E">
        <w:rPr>
          <w:sz w:val="22"/>
          <w:szCs w:val="22"/>
        </w:rPr>
        <w:t>s</w:t>
      </w:r>
      <w:r w:rsidRPr="0098040E">
        <w:rPr>
          <w:sz w:val="22"/>
          <w:szCs w:val="22"/>
        </w:rPr>
        <w:t xml:space="preserve"> </w:t>
      </w:r>
      <w:r w:rsidR="0098040E" w:rsidRPr="0098040E">
        <w:rPr>
          <w:sz w:val="22"/>
          <w:szCs w:val="22"/>
        </w:rPr>
        <w:t>for the</w:t>
      </w:r>
      <w:r w:rsidR="0060639C" w:rsidRPr="0098040E">
        <w:rPr>
          <w:sz w:val="22"/>
          <w:szCs w:val="22"/>
        </w:rPr>
        <w:t xml:space="preserve"> new hexa</w:t>
      </w:r>
      <w:r w:rsidR="00AA2A31" w:rsidRPr="0098040E">
        <w:rPr>
          <w:sz w:val="22"/>
          <w:szCs w:val="22"/>
        </w:rPr>
        <w:t>copter</w:t>
      </w:r>
      <w:r w:rsidR="0060639C" w:rsidRPr="0098040E">
        <w:rPr>
          <w:sz w:val="22"/>
          <w:szCs w:val="22"/>
        </w:rPr>
        <w:t>.</w:t>
      </w:r>
      <w:r w:rsidR="0098040E" w:rsidRPr="0098040E">
        <w:rPr>
          <w:sz w:val="22"/>
          <w:szCs w:val="22"/>
        </w:rPr>
        <w:t xml:space="preserve"> Some of the</w:t>
      </w:r>
      <w:r w:rsidR="00AA2A31" w:rsidRPr="0098040E">
        <w:rPr>
          <w:sz w:val="22"/>
          <w:szCs w:val="22"/>
        </w:rPr>
        <w:t xml:space="preserve"> photos are ready to be delivered now! </w:t>
      </w:r>
      <w:r w:rsidR="00AA2A31" w:rsidRPr="0098040E">
        <w:rPr>
          <w:b/>
          <w:i/>
          <w:sz w:val="22"/>
          <w:szCs w:val="22"/>
        </w:rPr>
        <w:t xml:space="preserve">If you see one of the students listed below, please let them know you have a package </w:t>
      </w:r>
      <w:r w:rsidR="00102385" w:rsidRPr="0098040E">
        <w:rPr>
          <w:b/>
          <w:i/>
          <w:sz w:val="22"/>
          <w:szCs w:val="22"/>
        </w:rPr>
        <w:t xml:space="preserve">to </w:t>
      </w:r>
      <w:r w:rsidR="00AA2A31" w:rsidRPr="0098040E">
        <w:rPr>
          <w:b/>
          <w:i/>
          <w:sz w:val="22"/>
          <w:szCs w:val="22"/>
        </w:rPr>
        <w:t>give them</w:t>
      </w:r>
      <w:r w:rsidR="00A66F31" w:rsidRPr="0098040E">
        <w:rPr>
          <w:b/>
          <w:i/>
          <w:sz w:val="22"/>
          <w:szCs w:val="22"/>
        </w:rPr>
        <w:t>.</w:t>
      </w:r>
      <w:r w:rsidR="00A66F31" w:rsidRPr="0098040E">
        <w:rPr>
          <w:b/>
          <w:sz w:val="22"/>
          <w:szCs w:val="22"/>
        </w:rPr>
        <w:t xml:space="preserve"> </w:t>
      </w:r>
      <w:r w:rsidR="00A66F31" w:rsidRPr="0098040E">
        <w:rPr>
          <w:sz w:val="22"/>
          <w:szCs w:val="22"/>
        </w:rPr>
        <w:t>I’m sure they’ll be excited to receive it!</w:t>
      </w:r>
    </w:p>
    <w:p w14:paraId="138EBF8D" w14:textId="77777777" w:rsidR="0098040E" w:rsidRPr="0098040E" w:rsidRDefault="00D27A70" w:rsidP="00404EFB">
      <w:pPr>
        <w:pStyle w:val="Closing"/>
        <w:rPr>
          <w:sz w:val="22"/>
          <w:szCs w:val="22"/>
        </w:rPr>
      </w:pPr>
      <w:r w:rsidRPr="0098040E">
        <w:rPr>
          <w:sz w:val="22"/>
          <w:szCs w:val="22"/>
        </w:rPr>
        <w:t>Sincerely,</w:t>
      </w:r>
      <w:r w:rsidR="00102385" w:rsidRPr="0098040E">
        <w:rPr>
          <w:sz w:val="22"/>
          <w:szCs w:val="22"/>
        </w:rPr>
        <w:br/>
      </w:r>
      <w:r w:rsidR="00102385" w:rsidRPr="0098040E">
        <w:rPr>
          <w:sz w:val="22"/>
          <w:szCs w:val="22"/>
        </w:rPr>
        <w:br/>
      </w:r>
      <w:r w:rsidR="00102385" w:rsidRPr="0098040E">
        <w:rPr>
          <w:sz w:val="22"/>
          <w:szCs w:val="22"/>
        </w:rPr>
        <w:br/>
      </w:r>
      <w:sdt>
        <w:sdtPr>
          <w:rPr>
            <w:sz w:val="22"/>
            <w:szCs w:val="22"/>
          </w:rPr>
          <w:alias w:val="Name"/>
          <w:tag w:val="Name"/>
          <w:id w:val="1652816138"/>
          <w:placeholder>
            <w:docPart w:val="951E043372E84AE291D28263F3CD1C36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 w:multiLine="1"/>
        </w:sdtPr>
        <w:sdtEndPr/>
        <w:sdtContent>
          <w:r w:rsidR="00986B9C" w:rsidRPr="0098040E">
            <w:rPr>
              <w:sz w:val="22"/>
              <w:szCs w:val="22"/>
            </w:rPr>
            <w:t>Tony Koop</w:t>
          </w:r>
        </w:sdtContent>
      </w:sdt>
      <w:r w:rsidR="0098040E" w:rsidRPr="0098040E">
        <w:rPr>
          <w:sz w:val="22"/>
          <w:szCs w:val="22"/>
        </w:rPr>
        <w:br/>
      </w:r>
      <w:r w:rsidR="0098040E">
        <w:rPr>
          <w:sz w:val="22"/>
          <w:szCs w:val="22"/>
        </w:rPr>
        <w:br/>
      </w:r>
      <w:r w:rsidR="00A66F31" w:rsidRPr="0098040E">
        <w:rPr>
          <w:sz w:val="22"/>
          <w:szCs w:val="22"/>
        </w:rPr>
        <w:t xml:space="preserve">PS: </w:t>
      </w:r>
      <w:r w:rsidR="00404EFB" w:rsidRPr="0098040E">
        <w:rPr>
          <w:sz w:val="22"/>
          <w:szCs w:val="22"/>
        </w:rPr>
        <w:t>I will pick up any remaining packages at</w:t>
      </w:r>
      <w:r w:rsidR="00A66F31" w:rsidRPr="0098040E">
        <w:rPr>
          <w:sz w:val="22"/>
          <w:szCs w:val="22"/>
        </w:rPr>
        <w:t xml:space="preserve"> 5:45pm on Satu</w:t>
      </w:r>
      <w:r w:rsidR="00404EFB" w:rsidRPr="0098040E">
        <w:rPr>
          <w:sz w:val="22"/>
          <w:szCs w:val="22"/>
        </w:rPr>
        <w:t>rday 4/26. I will then</w:t>
      </w:r>
      <w:r w:rsidR="00A66F31" w:rsidRPr="0098040E">
        <w:rPr>
          <w:sz w:val="22"/>
          <w:szCs w:val="22"/>
        </w:rPr>
        <w:t xml:space="preserve"> mail them on Monday 4/28.</w:t>
      </w:r>
      <w:r w:rsidR="0098040E" w:rsidRPr="0098040E">
        <w:rPr>
          <w:sz w:val="22"/>
          <w:szCs w:val="22"/>
        </w:rPr>
        <w:br/>
      </w:r>
      <w:r w:rsidR="0098040E">
        <w:rPr>
          <w:rFonts w:ascii="Calibri" w:hAnsi="Calibri"/>
          <w:sz w:val="22"/>
          <w:szCs w:val="22"/>
        </w:rPr>
        <w:br/>
      </w:r>
      <w:r w:rsidR="007026FA" w:rsidRPr="0098040E">
        <w:rPr>
          <w:rFonts w:ascii="Calibri" w:hAnsi="Calibri"/>
          <w:sz w:val="22"/>
          <w:szCs w:val="22"/>
        </w:rPr>
        <w:t xml:space="preserve">□ </w:t>
      </w:r>
      <w:r w:rsidR="00404EFB" w:rsidRPr="0098040E">
        <w:rPr>
          <w:sz w:val="22"/>
          <w:szCs w:val="22"/>
        </w:rPr>
        <w:t>Randy Miranda</w:t>
      </w:r>
      <w:r w:rsidR="00404EFB" w:rsidRPr="0098040E">
        <w:rPr>
          <w:sz w:val="22"/>
          <w:szCs w:val="22"/>
        </w:rPr>
        <w:br/>
      </w:r>
      <w:r w:rsidR="007026FA" w:rsidRPr="0098040E">
        <w:rPr>
          <w:rFonts w:ascii="Calibri" w:hAnsi="Calibri"/>
          <w:sz w:val="22"/>
          <w:szCs w:val="22"/>
        </w:rPr>
        <w:t xml:space="preserve">□ </w:t>
      </w:r>
      <w:r w:rsidR="00404EFB" w:rsidRPr="0098040E">
        <w:rPr>
          <w:sz w:val="22"/>
          <w:szCs w:val="22"/>
        </w:rPr>
        <w:t>Judy Meath</w:t>
      </w:r>
      <w:r w:rsidR="00404EFB" w:rsidRPr="0098040E">
        <w:rPr>
          <w:sz w:val="22"/>
          <w:szCs w:val="22"/>
        </w:rPr>
        <w:br/>
      </w:r>
      <w:r w:rsidR="007026FA" w:rsidRPr="0098040E">
        <w:rPr>
          <w:rFonts w:ascii="Calibri" w:hAnsi="Calibri"/>
          <w:sz w:val="22"/>
          <w:szCs w:val="22"/>
        </w:rPr>
        <w:t xml:space="preserve">□ </w:t>
      </w:r>
      <w:r w:rsidR="00404EFB" w:rsidRPr="0098040E">
        <w:rPr>
          <w:sz w:val="22"/>
          <w:szCs w:val="22"/>
        </w:rPr>
        <w:t>Devin Davies</w:t>
      </w:r>
      <w:r w:rsidR="00404EFB" w:rsidRPr="0098040E">
        <w:rPr>
          <w:sz w:val="22"/>
          <w:szCs w:val="22"/>
        </w:rPr>
        <w:br/>
      </w:r>
      <w:r w:rsidR="007026FA" w:rsidRPr="0098040E">
        <w:rPr>
          <w:rFonts w:ascii="Calibri" w:hAnsi="Calibri"/>
          <w:sz w:val="22"/>
          <w:szCs w:val="22"/>
        </w:rPr>
        <w:t xml:space="preserve">□ </w:t>
      </w:r>
      <w:r w:rsidR="0098040E" w:rsidRPr="0098040E">
        <w:rPr>
          <w:sz w:val="22"/>
          <w:szCs w:val="22"/>
        </w:rPr>
        <w:t>Joe Merighi</w:t>
      </w:r>
      <w:r w:rsidR="00404EFB" w:rsidRPr="0098040E">
        <w:rPr>
          <w:sz w:val="22"/>
          <w:szCs w:val="22"/>
        </w:rPr>
        <w:br/>
      </w:r>
      <w:r w:rsidR="0098040E">
        <w:rPr>
          <w:sz w:val="22"/>
          <w:szCs w:val="22"/>
        </w:rPr>
        <w:br/>
      </w:r>
      <w:r w:rsidR="00404EFB" w:rsidRPr="0098040E">
        <w:rPr>
          <w:sz w:val="22"/>
          <w:szCs w:val="22"/>
        </w:rPr>
        <w:t>PSS: Tell Chad to respond to his Kickstarte</w:t>
      </w:r>
      <w:r w:rsidR="00102385" w:rsidRPr="0098040E">
        <w:rPr>
          <w:sz w:val="22"/>
          <w:szCs w:val="22"/>
        </w:rPr>
        <w:t>r survey so he can get his photo</w:t>
      </w:r>
      <w:r w:rsidR="0098040E">
        <w:rPr>
          <w:sz w:val="22"/>
          <w:szCs w:val="22"/>
        </w:rPr>
        <w:t>s too!</w:t>
      </w:r>
      <w:bookmarkStart w:id="0" w:name="_GoBack"/>
      <w:bookmarkEnd w:id="0"/>
    </w:p>
    <w:sectPr w:rsidR="0098040E" w:rsidRPr="0098040E" w:rsidSect="004C69B9">
      <w:headerReference w:type="default" r:id="rId10"/>
      <w:pgSz w:w="12240" w:h="15840" w:code="1"/>
      <w:pgMar w:top="216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9F32C8" w14:textId="77777777" w:rsidR="008C37CB" w:rsidRDefault="008C37CB">
      <w:r>
        <w:separator/>
      </w:r>
    </w:p>
  </w:endnote>
  <w:endnote w:type="continuationSeparator" w:id="0">
    <w:p w14:paraId="570FD6CE" w14:textId="77777777" w:rsidR="008C37CB" w:rsidRDefault="008C3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Ｐゴシック">
    <w:panose1 w:val="00000000000000000000"/>
    <w:charset w:val="80"/>
    <w:family w:val="roman"/>
    <w:notTrueType/>
    <w:pitch w:val="default"/>
  </w:font>
  <w:font w:name="ＭＳ Ｐ明朝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573E97" w14:textId="77777777" w:rsidR="008C37CB" w:rsidRDefault="008C37CB">
      <w:r>
        <w:separator/>
      </w:r>
    </w:p>
  </w:footnote>
  <w:footnote w:type="continuationSeparator" w:id="0">
    <w:p w14:paraId="43497D5C" w14:textId="77777777" w:rsidR="008C37CB" w:rsidRDefault="008C37C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alias w:val="Name"/>
      <w:tag w:val="Name"/>
      <w:id w:val="1655241963"/>
      <w:placeholder>
        <w:docPart w:val="846276DD1C1A4CE88702E990078890FC"/>
      </w:placeholder>
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<w:text w:multiLine="1"/>
    </w:sdtPr>
    <w:sdtEndPr/>
    <w:sdtContent>
      <w:p w14:paraId="30D37958" w14:textId="77777777" w:rsidR="000D2E35" w:rsidRDefault="00A66F31" w:rsidP="000D2E35">
        <w:pPr>
          <w:pStyle w:val="Header"/>
        </w:pPr>
        <w:r>
          <w:t>Modo Yoga Minneapolis</w:t>
        </w:r>
      </w:p>
    </w:sdtContent>
  </w:sdt>
  <w:sdt>
    <w:sdtPr>
      <w:alias w:val="Date"/>
      <w:tag w:val="Date"/>
      <w:id w:val="1655241976"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 w:multiLine="1"/>
    </w:sdtPr>
    <w:sdtEndPr/>
    <w:sdtContent>
      <w:p w14:paraId="3BE2F5F8" w14:textId="77777777" w:rsidR="000D2E35" w:rsidRDefault="00986B9C" w:rsidP="000D2E35">
        <w:pPr>
          <w:pStyle w:val="Header"/>
        </w:pPr>
        <w:r>
          <w:t>4/23/14</w:t>
        </w:r>
      </w:p>
    </w:sdtContent>
  </w:sdt>
  <w:p w14:paraId="0D02EC23" w14:textId="77777777" w:rsidR="002B4D0F" w:rsidRPr="000B7DA8" w:rsidRDefault="002B4D0F" w:rsidP="000D2E35">
    <w:pPr>
      <w:pStyle w:val="Header"/>
    </w:pPr>
    <w:r>
      <w:t xml:space="preserve">Page </w:t>
    </w:r>
    <w:r w:rsidR="0026764B" w:rsidRPr="000B7DA8">
      <w:rPr>
        <w:rStyle w:val="PageNumber"/>
      </w:rPr>
      <w:fldChar w:fldCharType="begin"/>
    </w:r>
    <w:r w:rsidRPr="000B7DA8">
      <w:rPr>
        <w:rStyle w:val="PageNumber"/>
      </w:rPr>
      <w:instrText>PAGE</w:instrText>
    </w:r>
    <w:r w:rsidR="0026764B" w:rsidRPr="000B7DA8">
      <w:rPr>
        <w:rStyle w:val="PageNumber"/>
      </w:rPr>
      <w:fldChar w:fldCharType="separate"/>
    </w:r>
    <w:r w:rsidR="0098040E">
      <w:rPr>
        <w:rStyle w:val="PageNumber"/>
        <w:noProof/>
      </w:rPr>
      <w:t>2</w:t>
    </w:r>
    <w:r w:rsidR="0026764B" w:rsidRPr="000B7DA8"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7C9002C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0608A2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CA8E7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FFC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3347C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5BE74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288CF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E3C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1A433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60C9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B9C"/>
    <w:rsid w:val="000B52AD"/>
    <w:rsid w:val="000B7DA8"/>
    <w:rsid w:val="000D2E35"/>
    <w:rsid w:val="000F2F1D"/>
    <w:rsid w:val="00102385"/>
    <w:rsid w:val="0013733D"/>
    <w:rsid w:val="00165240"/>
    <w:rsid w:val="001B0EB0"/>
    <w:rsid w:val="001C39C4"/>
    <w:rsid w:val="001C3B37"/>
    <w:rsid w:val="001D185A"/>
    <w:rsid w:val="00204EBD"/>
    <w:rsid w:val="0021430B"/>
    <w:rsid w:val="00255735"/>
    <w:rsid w:val="0026764B"/>
    <w:rsid w:val="00267CC0"/>
    <w:rsid w:val="00272AE7"/>
    <w:rsid w:val="002B4D0F"/>
    <w:rsid w:val="002F341B"/>
    <w:rsid w:val="00333A3F"/>
    <w:rsid w:val="003A43F4"/>
    <w:rsid w:val="003A65CF"/>
    <w:rsid w:val="004029BF"/>
    <w:rsid w:val="00404EFB"/>
    <w:rsid w:val="00422D2C"/>
    <w:rsid w:val="00452DEA"/>
    <w:rsid w:val="00460F09"/>
    <w:rsid w:val="004B5B67"/>
    <w:rsid w:val="004C69B9"/>
    <w:rsid w:val="00517A98"/>
    <w:rsid w:val="00530AAD"/>
    <w:rsid w:val="00575B10"/>
    <w:rsid w:val="005B2344"/>
    <w:rsid w:val="005F4F00"/>
    <w:rsid w:val="00605B82"/>
    <w:rsid w:val="0060639C"/>
    <w:rsid w:val="0061751D"/>
    <w:rsid w:val="006308D8"/>
    <w:rsid w:val="00643A94"/>
    <w:rsid w:val="00650B2F"/>
    <w:rsid w:val="0067239C"/>
    <w:rsid w:val="006F02C2"/>
    <w:rsid w:val="007026FA"/>
    <w:rsid w:val="007334AD"/>
    <w:rsid w:val="007347D7"/>
    <w:rsid w:val="00744147"/>
    <w:rsid w:val="00746EDD"/>
    <w:rsid w:val="00767097"/>
    <w:rsid w:val="007834BF"/>
    <w:rsid w:val="007B02BA"/>
    <w:rsid w:val="007C2960"/>
    <w:rsid w:val="007D03C5"/>
    <w:rsid w:val="007F303E"/>
    <w:rsid w:val="00852CDA"/>
    <w:rsid w:val="00876FF3"/>
    <w:rsid w:val="008C0A78"/>
    <w:rsid w:val="008C37CB"/>
    <w:rsid w:val="00924637"/>
    <w:rsid w:val="009321DF"/>
    <w:rsid w:val="00956F81"/>
    <w:rsid w:val="0098040E"/>
    <w:rsid w:val="00981E11"/>
    <w:rsid w:val="00986B9C"/>
    <w:rsid w:val="009A462A"/>
    <w:rsid w:val="009E1724"/>
    <w:rsid w:val="009F2F6E"/>
    <w:rsid w:val="009F34DD"/>
    <w:rsid w:val="00A46190"/>
    <w:rsid w:val="00A66F31"/>
    <w:rsid w:val="00AA2A31"/>
    <w:rsid w:val="00AE27A5"/>
    <w:rsid w:val="00B26817"/>
    <w:rsid w:val="00B76823"/>
    <w:rsid w:val="00BD0BBB"/>
    <w:rsid w:val="00C833FF"/>
    <w:rsid w:val="00CC2ADC"/>
    <w:rsid w:val="00CE02A3"/>
    <w:rsid w:val="00CE2C65"/>
    <w:rsid w:val="00CF13D7"/>
    <w:rsid w:val="00D12684"/>
    <w:rsid w:val="00D27A70"/>
    <w:rsid w:val="00DB3133"/>
    <w:rsid w:val="00E52261"/>
    <w:rsid w:val="00EA5EAF"/>
    <w:rsid w:val="00F07C74"/>
    <w:rsid w:val="00FD0588"/>
    <w:rsid w:val="00FD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3107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Closing" w:qFormat="1"/>
    <w:lsdException w:name="Signature" w:qFormat="1"/>
    <w:lsdException w:name="Subtitle" w:qFormat="1"/>
    <w:lsdException w:name="Salutation" w:semiHidden="0" w:unhideWhenUsed="0" w:qFormat="1"/>
    <w:lsdException w:name="Date" w:semiHidden="0" w:unhideWhenUsed="0" w:qFormat="1"/>
    <w:lsdException w:name="Strong" w:qFormat="1"/>
    <w:lsdException w:name="Emphasis" w:qFormat="1"/>
    <w:lsdException w:name="Table Grid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iPriority="99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E35"/>
    <w:pPr>
      <w:spacing w:after="240" w:line="276" w:lineRule="auto"/>
    </w:pPr>
    <w:rPr>
      <w:rFonts w:asciiTheme="minorHAnsi" w:hAnsiTheme="minorHAnsi"/>
      <w:sz w:val="24"/>
      <w:szCs w:val="24"/>
    </w:rPr>
  </w:style>
  <w:style w:type="paragraph" w:styleId="Heading1">
    <w:name w:val="heading 1"/>
    <w:basedOn w:val="Normal"/>
    <w:next w:val="Normal"/>
    <w:rsid w:val="00D1268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qFormat/>
    <w:rsid w:val="004C69B9"/>
    <w:pPr>
      <w:spacing w:after="0"/>
    </w:pPr>
  </w:style>
  <w:style w:type="paragraph" w:styleId="Date">
    <w:name w:val="Date"/>
    <w:basedOn w:val="Normal"/>
    <w:next w:val="Normal"/>
    <w:qFormat/>
    <w:rsid w:val="00981E11"/>
    <w:pPr>
      <w:spacing w:after="480"/>
    </w:pPr>
  </w:style>
  <w:style w:type="paragraph" w:styleId="Salutation">
    <w:name w:val="Salutation"/>
    <w:basedOn w:val="Normal"/>
    <w:next w:val="Normal"/>
    <w:qFormat/>
    <w:rsid w:val="00852CDA"/>
    <w:pPr>
      <w:spacing w:before="480"/>
    </w:pPr>
  </w:style>
  <w:style w:type="paragraph" w:styleId="Closing">
    <w:name w:val="Closing"/>
    <w:basedOn w:val="Normal"/>
    <w:qFormat/>
    <w:rsid w:val="00981E11"/>
    <w:pPr>
      <w:spacing w:after="960"/>
    </w:pPr>
  </w:style>
  <w:style w:type="paragraph" w:styleId="Signature">
    <w:name w:val="Signature"/>
    <w:basedOn w:val="Normal"/>
    <w:qFormat/>
    <w:rsid w:val="00746EDD"/>
    <w:pPr>
      <w:spacing w:after="0"/>
    </w:pPr>
  </w:style>
  <w:style w:type="paragraph" w:styleId="BalloonText">
    <w:name w:val="Balloon Text"/>
    <w:basedOn w:val="Normal"/>
    <w:semiHidden/>
    <w:rsid w:val="007834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0D2E35"/>
    <w:pPr>
      <w:tabs>
        <w:tab w:val="center" w:pos="4320"/>
        <w:tab w:val="right" w:pos="8640"/>
      </w:tabs>
      <w:spacing w:after="0"/>
    </w:pPr>
  </w:style>
  <w:style w:type="paragraph" w:styleId="Footer">
    <w:name w:val="footer"/>
    <w:basedOn w:val="Normal"/>
    <w:semiHidden/>
    <w:unhideWhenUsed/>
    <w:rsid w:val="00CF13D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unhideWhenUsed/>
    <w:rsid w:val="000B7DA8"/>
  </w:style>
  <w:style w:type="character" w:styleId="PlaceholderText">
    <w:name w:val="Placeholder Text"/>
    <w:basedOn w:val="DefaultParagraphFont"/>
    <w:uiPriority w:val="99"/>
    <w:semiHidden/>
    <w:rsid w:val="004C69B9"/>
    <w:rPr>
      <w:color w:val="80808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nhideWhenUsed="0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Closing" w:qFormat="1"/>
    <w:lsdException w:name="Signature" w:qFormat="1"/>
    <w:lsdException w:name="Subtitle" w:qFormat="1"/>
    <w:lsdException w:name="Salutation" w:semiHidden="0" w:unhideWhenUsed="0" w:qFormat="1"/>
    <w:lsdException w:name="Date" w:semiHidden="0" w:unhideWhenUsed="0" w:qFormat="1"/>
    <w:lsdException w:name="Strong" w:qFormat="1"/>
    <w:lsdException w:name="Emphasis" w:qFormat="1"/>
    <w:lsdException w:name="Table Grid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iPriority="99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E35"/>
    <w:pPr>
      <w:spacing w:after="240" w:line="276" w:lineRule="auto"/>
    </w:pPr>
    <w:rPr>
      <w:rFonts w:asciiTheme="minorHAnsi" w:hAnsiTheme="minorHAnsi"/>
      <w:sz w:val="24"/>
      <w:szCs w:val="24"/>
    </w:rPr>
  </w:style>
  <w:style w:type="paragraph" w:styleId="Heading1">
    <w:name w:val="heading 1"/>
    <w:basedOn w:val="Normal"/>
    <w:next w:val="Normal"/>
    <w:rsid w:val="00D1268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qFormat/>
    <w:rsid w:val="004C69B9"/>
    <w:pPr>
      <w:spacing w:after="0"/>
    </w:pPr>
  </w:style>
  <w:style w:type="paragraph" w:styleId="Date">
    <w:name w:val="Date"/>
    <w:basedOn w:val="Normal"/>
    <w:next w:val="Normal"/>
    <w:qFormat/>
    <w:rsid w:val="00981E11"/>
    <w:pPr>
      <w:spacing w:after="480"/>
    </w:pPr>
  </w:style>
  <w:style w:type="paragraph" w:styleId="Salutation">
    <w:name w:val="Salutation"/>
    <w:basedOn w:val="Normal"/>
    <w:next w:val="Normal"/>
    <w:qFormat/>
    <w:rsid w:val="00852CDA"/>
    <w:pPr>
      <w:spacing w:before="480"/>
    </w:pPr>
  </w:style>
  <w:style w:type="paragraph" w:styleId="Closing">
    <w:name w:val="Closing"/>
    <w:basedOn w:val="Normal"/>
    <w:qFormat/>
    <w:rsid w:val="00981E11"/>
    <w:pPr>
      <w:spacing w:after="960"/>
    </w:pPr>
  </w:style>
  <w:style w:type="paragraph" w:styleId="Signature">
    <w:name w:val="Signature"/>
    <w:basedOn w:val="Normal"/>
    <w:qFormat/>
    <w:rsid w:val="00746EDD"/>
    <w:pPr>
      <w:spacing w:after="0"/>
    </w:pPr>
  </w:style>
  <w:style w:type="paragraph" w:styleId="BalloonText">
    <w:name w:val="Balloon Text"/>
    <w:basedOn w:val="Normal"/>
    <w:semiHidden/>
    <w:rsid w:val="007834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0D2E35"/>
    <w:pPr>
      <w:tabs>
        <w:tab w:val="center" w:pos="4320"/>
        <w:tab w:val="right" w:pos="8640"/>
      </w:tabs>
      <w:spacing w:after="0"/>
    </w:pPr>
  </w:style>
  <w:style w:type="paragraph" w:styleId="Footer">
    <w:name w:val="footer"/>
    <w:basedOn w:val="Normal"/>
    <w:semiHidden/>
    <w:unhideWhenUsed/>
    <w:rsid w:val="00CF13D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unhideWhenUsed/>
    <w:rsid w:val="000B7DA8"/>
  </w:style>
  <w:style w:type="character" w:styleId="PlaceholderText">
    <w:name w:val="Placeholder Text"/>
    <w:basedOn w:val="DefaultParagraphFont"/>
    <w:uiPriority w:val="99"/>
    <w:semiHidden/>
    <w:rsid w:val="004C69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glossaryDocument" Target="glossary/document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ny\AppData\Roaming\Microsoft\Templates\Letter%20confirming%20receipt%20of%20employment%20referen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B73FFE676EA466CB47B8CD2276CC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1EC3A-735C-4893-8361-DD30F76DADE4}"/>
      </w:docPartPr>
      <w:docPartBody>
        <w:p w:rsidR="005C4307" w:rsidRDefault="00544910">
          <w:pPr>
            <w:pStyle w:val="BB73FFE676EA466CB47B8CD2276CCE90"/>
          </w:pPr>
          <w:r>
            <w:t>[Your Name]</w:t>
          </w:r>
        </w:p>
      </w:docPartBody>
    </w:docPart>
    <w:docPart>
      <w:docPartPr>
        <w:name w:val="A3FAE90197984FEFA13D4103E60EB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C2C59-F444-4380-8FB1-F6362C51C568}"/>
      </w:docPartPr>
      <w:docPartBody>
        <w:p w:rsidR="005C4307" w:rsidRDefault="00544910">
          <w:pPr>
            <w:pStyle w:val="A3FAE90197984FEFA13D4103E60EB183"/>
          </w:pPr>
          <w:r w:rsidRPr="004C69B9">
            <w:t>[Recipient Name]</w:t>
          </w:r>
        </w:p>
      </w:docPartBody>
    </w:docPart>
    <w:docPart>
      <w:docPartPr>
        <w:name w:val="C753CE41139045E988D35CC9C98820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03FFA-A663-47D7-ACA8-8E461A128999}"/>
      </w:docPartPr>
      <w:docPartBody>
        <w:p w:rsidR="005C4307" w:rsidRDefault="00544910">
          <w:pPr>
            <w:pStyle w:val="C753CE41139045E988D35CC9C98820D5"/>
          </w:pPr>
          <w:r>
            <w:t>[Recipient Name]</w:t>
          </w:r>
        </w:p>
      </w:docPartBody>
    </w:docPart>
    <w:docPart>
      <w:docPartPr>
        <w:name w:val="951E043372E84AE291D28263F3CD1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0116D-2DF5-4848-8AE6-114BCD2998C7}"/>
      </w:docPartPr>
      <w:docPartBody>
        <w:p w:rsidR="005C4307" w:rsidRDefault="00544910">
          <w:pPr>
            <w:pStyle w:val="951E043372E84AE291D28263F3CD1C36"/>
          </w:pPr>
          <w:r>
            <w:t>[Your Name]</w:t>
          </w:r>
        </w:p>
      </w:docPartBody>
    </w:docPart>
    <w:docPart>
      <w:docPartPr>
        <w:name w:val="846276DD1C1A4CE88702E99007889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AE9DD-8BFF-41DB-AE3B-E415022A259E}"/>
      </w:docPartPr>
      <w:docPartBody>
        <w:p w:rsidR="005C4307" w:rsidRDefault="00544910">
          <w:pPr>
            <w:pStyle w:val="846276DD1C1A4CE88702E990078890FC"/>
          </w:pPr>
          <w: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Ｐゴシック">
    <w:panose1 w:val="00000000000000000000"/>
    <w:charset w:val="80"/>
    <w:family w:val="roman"/>
    <w:notTrueType/>
    <w:pitch w:val="default"/>
  </w:font>
  <w:font w:name="ＭＳ Ｐ明朝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4910"/>
    <w:rsid w:val="00544910"/>
    <w:rsid w:val="005C4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B73FFE676EA466CB47B8CD2276CCE90">
    <w:name w:val="BB73FFE676EA466CB47B8CD2276CCE90"/>
  </w:style>
  <w:style w:type="paragraph" w:customStyle="1" w:styleId="A42AAE8D53C94C3EA5918729528EE468">
    <w:name w:val="A42AAE8D53C94C3EA5918729528EE468"/>
  </w:style>
  <w:style w:type="paragraph" w:customStyle="1" w:styleId="CB386FFA5217471FA855101B45ED16E5">
    <w:name w:val="CB386FFA5217471FA855101B45ED16E5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1F0767E598C40449EA2EDF3022433EB">
    <w:name w:val="51F0767E598C40449EA2EDF3022433EB"/>
  </w:style>
  <w:style w:type="paragraph" w:customStyle="1" w:styleId="A3FAE90197984FEFA13D4103E60EB183">
    <w:name w:val="A3FAE90197984FEFA13D4103E60EB183"/>
  </w:style>
  <w:style w:type="paragraph" w:customStyle="1" w:styleId="52A7F12F60A54941B5CAF22172D57066">
    <w:name w:val="52A7F12F60A54941B5CAF22172D57066"/>
  </w:style>
  <w:style w:type="paragraph" w:customStyle="1" w:styleId="2187491657EE4B6BB2C7591C506512B2">
    <w:name w:val="2187491657EE4B6BB2C7591C506512B2"/>
  </w:style>
  <w:style w:type="paragraph" w:customStyle="1" w:styleId="8748554AF6564994AEC28AA432F895ED">
    <w:name w:val="8748554AF6564994AEC28AA432F895ED"/>
  </w:style>
  <w:style w:type="paragraph" w:customStyle="1" w:styleId="07C75ECE00DC43CD93AFFCBFCC8F5F86">
    <w:name w:val="07C75ECE00DC43CD93AFFCBFCC8F5F86"/>
  </w:style>
  <w:style w:type="paragraph" w:customStyle="1" w:styleId="C753CE41139045E988D35CC9C98820D5">
    <w:name w:val="C753CE41139045E988D35CC9C98820D5"/>
  </w:style>
  <w:style w:type="paragraph" w:customStyle="1" w:styleId="B036FB83F0734DD981AC705F916B2A99">
    <w:name w:val="B036FB83F0734DD981AC705F916B2A99"/>
  </w:style>
  <w:style w:type="paragraph" w:customStyle="1" w:styleId="DD04C55F29004B19BEAA9E700A7E50E2">
    <w:name w:val="DD04C55F29004B19BEAA9E700A7E50E2"/>
  </w:style>
  <w:style w:type="paragraph" w:customStyle="1" w:styleId="056B04290CC64A068569A3ACE5044389">
    <w:name w:val="056B04290CC64A068569A3ACE5044389"/>
  </w:style>
  <w:style w:type="paragraph" w:customStyle="1" w:styleId="F15FD3F9BB484B8BA794E0AC62F77AA9">
    <w:name w:val="F15FD3F9BB484B8BA794E0AC62F77AA9"/>
  </w:style>
  <w:style w:type="paragraph" w:customStyle="1" w:styleId="951E043372E84AE291D28263F3CD1C36">
    <w:name w:val="951E043372E84AE291D28263F3CD1C36"/>
  </w:style>
  <w:style w:type="paragraph" w:customStyle="1" w:styleId="846276DD1C1A4CE88702E990078890FC">
    <w:name w:val="846276DD1C1A4CE88702E990078890FC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B73FFE676EA466CB47B8CD2276CCE90">
    <w:name w:val="BB73FFE676EA466CB47B8CD2276CCE90"/>
  </w:style>
  <w:style w:type="paragraph" w:customStyle="1" w:styleId="A42AAE8D53C94C3EA5918729528EE468">
    <w:name w:val="A42AAE8D53C94C3EA5918729528EE468"/>
  </w:style>
  <w:style w:type="paragraph" w:customStyle="1" w:styleId="CB386FFA5217471FA855101B45ED16E5">
    <w:name w:val="CB386FFA5217471FA855101B45ED16E5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1F0767E598C40449EA2EDF3022433EB">
    <w:name w:val="51F0767E598C40449EA2EDF3022433EB"/>
  </w:style>
  <w:style w:type="paragraph" w:customStyle="1" w:styleId="A3FAE90197984FEFA13D4103E60EB183">
    <w:name w:val="A3FAE90197984FEFA13D4103E60EB183"/>
  </w:style>
  <w:style w:type="paragraph" w:customStyle="1" w:styleId="52A7F12F60A54941B5CAF22172D57066">
    <w:name w:val="52A7F12F60A54941B5CAF22172D57066"/>
  </w:style>
  <w:style w:type="paragraph" w:customStyle="1" w:styleId="2187491657EE4B6BB2C7591C506512B2">
    <w:name w:val="2187491657EE4B6BB2C7591C506512B2"/>
  </w:style>
  <w:style w:type="paragraph" w:customStyle="1" w:styleId="8748554AF6564994AEC28AA432F895ED">
    <w:name w:val="8748554AF6564994AEC28AA432F895ED"/>
  </w:style>
  <w:style w:type="paragraph" w:customStyle="1" w:styleId="07C75ECE00DC43CD93AFFCBFCC8F5F86">
    <w:name w:val="07C75ECE00DC43CD93AFFCBFCC8F5F86"/>
  </w:style>
  <w:style w:type="paragraph" w:customStyle="1" w:styleId="C753CE41139045E988D35CC9C98820D5">
    <w:name w:val="C753CE41139045E988D35CC9C98820D5"/>
  </w:style>
  <w:style w:type="paragraph" w:customStyle="1" w:styleId="B036FB83F0734DD981AC705F916B2A99">
    <w:name w:val="B036FB83F0734DD981AC705F916B2A99"/>
  </w:style>
  <w:style w:type="paragraph" w:customStyle="1" w:styleId="DD04C55F29004B19BEAA9E700A7E50E2">
    <w:name w:val="DD04C55F29004B19BEAA9E700A7E50E2"/>
  </w:style>
  <w:style w:type="paragraph" w:customStyle="1" w:styleId="056B04290CC64A068569A3ACE5044389">
    <w:name w:val="056B04290CC64A068569A3ACE5044389"/>
  </w:style>
  <w:style w:type="paragraph" w:customStyle="1" w:styleId="F15FD3F9BB484B8BA794E0AC62F77AA9">
    <w:name w:val="F15FD3F9BB484B8BA794E0AC62F77AA9"/>
  </w:style>
  <w:style w:type="paragraph" w:customStyle="1" w:styleId="951E043372E84AE291D28263F3CD1C36">
    <w:name w:val="951E043372E84AE291D28263F3CD1C36"/>
  </w:style>
  <w:style w:type="paragraph" w:customStyle="1" w:styleId="846276DD1C1A4CE88702E990078890FC">
    <w:name w:val="846276DD1C1A4CE88702E990078890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A3C15-480C-49F6-9EBE-D861D79904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C1DC23-9B94-C742-87BA-071561D4D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\Users\Tony\AppData\Roaming\Microsoft\Templates\Letter confirming receipt of employment reference.dotx</Template>
  <TotalTime>494</TotalTime>
  <Pages>1</Pages>
  <Words>178</Words>
  <Characters>1020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Confirmation of receipt of reference</vt:lpstr>
    </vt:vector>
  </TitlesOfParts>
  <Company/>
  <LinksUpToDate>false</LinksUpToDate>
  <CharactersWithSpaces>1196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Confirmation of receipt of reference</dc:title>
  <dc:subject>Tony Koop</dc:subject>
  <dc:creator>Tony</dc:creator>
  <cp:keywords/>
  <dc:description>Modo Yoga Minneapolis</dc:description>
  <cp:lastModifiedBy>Anthony Koop</cp:lastModifiedBy>
  <cp:revision>6</cp:revision>
  <cp:lastPrinted>2002-01-25T01:21:00Z</cp:lastPrinted>
  <dcterms:created xsi:type="dcterms:W3CDTF">2014-04-23T05:12:00Z</dcterms:created>
  <dcterms:modified xsi:type="dcterms:W3CDTF">2014-04-23T20:00:00Z</dcterms:modified>
  <cp:category>4/23/14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TC010175061033</vt:lpwstr>
  </property>
</Properties>
</file>